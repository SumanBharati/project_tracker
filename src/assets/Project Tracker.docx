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40CED5" w14:textId="75D06572" w:rsidR="005C6D45" w:rsidRDefault="00A4678F">
      <w:pPr>
        <w:pStyle w:val="Title"/>
        <w:rPr>
          <w:sz w:val="72"/>
          <w:szCs w:val="72"/>
        </w:rPr>
      </w:pPr>
      <w:r>
        <w:rPr>
          <w:sz w:val="72"/>
          <w:szCs w:val="72"/>
        </w:rPr>
        <w:t>Project Tracker</w:t>
      </w:r>
    </w:p>
    <w:p w14:paraId="534BC2EE" w14:textId="20F7A13D" w:rsidR="005C6D45" w:rsidRDefault="00A4678F">
      <w:pPr>
        <w:pStyle w:val="Subtitle"/>
      </w:pPr>
      <w:bookmarkStart w:id="0" w:name="_Hlk487785372"/>
      <w:bookmarkEnd w:id="0"/>
      <w:r>
        <w:t>Wireframe</w:t>
      </w:r>
    </w:p>
    <w:p w14:paraId="1C82007A" w14:textId="11C36552" w:rsidR="00617D63" w:rsidRDefault="00617D63"/>
    <w:p w14:paraId="6B110F28" w14:textId="66783161" w:rsidR="005C6D45" w:rsidRDefault="00A4678F">
      <w:pPr>
        <w:pStyle w:val="Heading1"/>
      </w:pPr>
      <w:r>
        <w:t>Layout of pages</w:t>
      </w:r>
    </w:p>
    <w:p w14:paraId="47E57177" w14:textId="40BCED55" w:rsidR="00A4678F" w:rsidRDefault="00A4678F" w:rsidP="006D44C5">
      <w:pPr>
        <w:pStyle w:val="ListNumber"/>
      </w:pPr>
      <w:r>
        <w:t>Landing Page:</w:t>
      </w:r>
    </w:p>
    <w:p w14:paraId="4F3CF9FF" w14:textId="46D5C3F6" w:rsidR="00CD50E1" w:rsidRDefault="00CD50E1" w:rsidP="00CD50E1">
      <w:pPr>
        <w:pStyle w:val="ListNumber"/>
        <w:numPr>
          <w:ilvl w:val="1"/>
          <w:numId w:val="3"/>
        </w:numPr>
      </w:pPr>
      <w:r>
        <w:t>Inspired by Monday.com, the landing page can have a “</w:t>
      </w:r>
      <w:r w:rsidR="0014395B">
        <w:t>Sign Up</w:t>
      </w:r>
      <w:r>
        <w:t xml:space="preserve">” button and some description about the website. </w:t>
      </w:r>
    </w:p>
    <w:p w14:paraId="714F839A" w14:textId="77777777" w:rsidR="00CD50E1" w:rsidRDefault="00CD50E1" w:rsidP="00CD50E1">
      <w:pPr>
        <w:pStyle w:val="ListNumber"/>
        <w:numPr>
          <w:ilvl w:val="2"/>
          <w:numId w:val="3"/>
        </w:numPr>
      </w:pPr>
      <w:hyperlink r:id="rId11" w:history="1">
        <w:r w:rsidRPr="00A4678F">
          <w:rPr>
            <w:color w:val="0000FF"/>
            <w:u w:val="single"/>
          </w:rPr>
          <w:t>monday.com | Your go-to work platform</w:t>
        </w:r>
      </w:hyperlink>
    </w:p>
    <w:p w14:paraId="66F103EC" w14:textId="19B3E723" w:rsidR="00090232" w:rsidRDefault="00090232" w:rsidP="00CD50E1">
      <w:pPr>
        <w:pStyle w:val="ListNumber"/>
        <w:numPr>
          <w:ilvl w:val="2"/>
          <w:numId w:val="3"/>
        </w:numPr>
      </w:pPr>
      <w:r>
        <w:t>Logo options:</w:t>
      </w:r>
    </w:p>
    <w:p w14:paraId="77CB5EDE" w14:textId="5E2C1F4A" w:rsidR="00090232" w:rsidRDefault="00090232" w:rsidP="00090232">
      <w:pPr>
        <w:pStyle w:val="ListNumber"/>
        <w:numPr>
          <w:ilvl w:val="3"/>
          <w:numId w:val="3"/>
        </w:numPr>
      </w:pPr>
      <w:r w:rsidRPr="00090232">
        <w:drawing>
          <wp:inline distT="0" distB="0" distL="0" distR="0" wp14:anchorId="5DB94062" wp14:editId="12D740CB">
            <wp:extent cx="3648075" cy="2376705"/>
            <wp:effectExtent l="0" t="0" r="0" b="5080"/>
            <wp:docPr id="764542819" name="Picture 1" descr="A logo with a dart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42819" name="Picture 1" descr="A logo with a dart in the cen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786" cy="238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F749" w14:textId="7EBD1E40" w:rsidR="00090232" w:rsidRDefault="00090232" w:rsidP="00090232">
      <w:pPr>
        <w:pStyle w:val="ListNumber"/>
        <w:numPr>
          <w:ilvl w:val="3"/>
          <w:numId w:val="3"/>
        </w:numPr>
      </w:pPr>
      <w:r w:rsidRPr="00090232">
        <w:lastRenderedPageBreak/>
        <w:drawing>
          <wp:inline distT="0" distB="0" distL="0" distR="0" wp14:anchorId="383E7F1A" wp14:editId="4D891F86">
            <wp:extent cx="3638550" cy="2416759"/>
            <wp:effectExtent l="0" t="0" r="0" b="3175"/>
            <wp:docPr id="248996282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96282" name="Picture 1" descr="A close-up of a logo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6475" cy="24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F5F1" w14:textId="2B3B853C" w:rsidR="00561EB6" w:rsidRDefault="00D96715" w:rsidP="00CD50E1">
      <w:pPr>
        <w:pStyle w:val="ListNumber"/>
        <w:numPr>
          <w:ilvl w:val="2"/>
          <w:numId w:val="3"/>
        </w:numPr>
      </w:pPr>
      <w:r>
        <w:t xml:space="preserve">Tag </w:t>
      </w:r>
      <w:proofErr w:type="gramStart"/>
      <w:r>
        <w:t>Line :</w:t>
      </w:r>
      <w:proofErr w:type="gramEnd"/>
      <w:r>
        <w:t xml:space="preserve"> “</w:t>
      </w:r>
      <w:r>
        <w:t>Your Productivity, Elevated.</w:t>
      </w:r>
      <w:r>
        <w:t>” Instead of “Your Go-to work platform”, we can write our tag line.</w:t>
      </w:r>
    </w:p>
    <w:p w14:paraId="4B024862" w14:textId="02076022" w:rsidR="00D96715" w:rsidRDefault="00D96715" w:rsidP="00CD50E1">
      <w:pPr>
        <w:pStyle w:val="ListNumber"/>
        <w:numPr>
          <w:ilvl w:val="2"/>
          <w:numId w:val="3"/>
        </w:numPr>
      </w:pPr>
      <w:r>
        <w:t xml:space="preserve">Tag line </w:t>
      </w:r>
      <w:proofErr w:type="gramStart"/>
      <w:r>
        <w:t>description :</w:t>
      </w:r>
      <w:proofErr w:type="gramEnd"/>
      <w:r>
        <w:t xml:space="preserve"> “</w:t>
      </w:r>
      <w:r>
        <w:t>Keep all your tasks organized in one convenient platform</w:t>
      </w:r>
      <w:r>
        <w:t>”</w:t>
      </w:r>
    </w:p>
    <w:p w14:paraId="3B78D7D5" w14:textId="79929808" w:rsidR="00D96715" w:rsidRDefault="00D96715" w:rsidP="00CD50E1">
      <w:pPr>
        <w:pStyle w:val="ListNumber"/>
        <w:numPr>
          <w:ilvl w:val="2"/>
          <w:numId w:val="3"/>
        </w:numPr>
      </w:pPr>
      <w:r>
        <w:t>Instead of Video on the right side, let’s just keep an image for now.</w:t>
      </w:r>
    </w:p>
    <w:p w14:paraId="1EA47F5F" w14:textId="3C7983FA" w:rsidR="00D96715" w:rsidRDefault="00D96715" w:rsidP="00D96715">
      <w:pPr>
        <w:pStyle w:val="ListNumber"/>
        <w:numPr>
          <w:ilvl w:val="0"/>
          <w:numId w:val="0"/>
        </w:numPr>
        <w:ind w:left="2952"/>
      </w:pPr>
      <w:r>
        <w:t>Replace</w:t>
      </w:r>
      <w:r w:rsidRPr="00D96715">
        <w:rPr>
          <w:noProof/>
        </w:rPr>
        <w:t xml:space="preserve"> </w:t>
      </w:r>
      <w:r w:rsidRPr="00D96715">
        <w:drawing>
          <wp:inline distT="0" distB="0" distL="0" distR="0" wp14:anchorId="77693E77" wp14:editId="6A43A72D">
            <wp:extent cx="4105275" cy="2156147"/>
            <wp:effectExtent l="0" t="0" r="0" b="0"/>
            <wp:docPr id="225773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733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0875" cy="21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5DCE" w14:textId="54A54D2C" w:rsidR="00046661" w:rsidRDefault="00D96715" w:rsidP="00D96715">
      <w:pPr>
        <w:pStyle w:val="ListNumber"/>
        <w:numPr>
          <w:ilvl w:val="0"/>
          <w:numId w:val="0"/>
        </w:numPr>
        <w:ind w:left="3240" w:hanging="360"/>
        <w:rPr>
          <w:noProof/>
        </w:rPr>
      </w:pPr>
      <w:r>
        <w:rPr>
          <w:noProof/>
        </w:rPr>
        <w:lastRenderedPageBreak/>
        <w:t xml:space="preserve">With </w:t>
      </w:r>
      <w:r w:rsidR="00046661">
        <w:rPr>
          <w:noProof/>
        </w:rPr>
        <w:drawing>
          <wp:inline distT="0" distB="0" distL="0" distR="0" wp14:anchorId="5B81653C" wp14:editId="44D71F4A">
            <wp:extent cx="3790950" cy="3790950"/>
            <wp:effectExtent l="0" t="0" r="0" b="0"/>
            <wp:docPr id="1114257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9CDF" w14:textId="17DF59DC" w:rsidR="00046661" w:rsidRDefault="00046661" w:rsidP="00D96715">
      <w:pPr>
        <w:pStyle w:val="ListNumber"/>
        <w:numPr>
          <w:ilvl w:val="0"/>
          <w:numId w:val="0"/>
        </w:numPr>
        <w:ind w:left="3240" w:hanging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99C2F0B" wp14:editId="4D9E24EC">
            <wp:extent cx="3981450" cy="4149019"/>
            <wp:effectExtent l="0" t="0" r="0" b="0"/>
            <wp:docPr id="656687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48" cy="415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801" w14:textId="59EDC416" w:rsidR="00D96715" w:rsidRDefault="00D96715" w:rsidP="00D96715">
      <w:pPr>
        <w:pStyle w:val="ListNumber"/>
        <w:numPr>
          <w:ilvl w:val="0"/>
          <w:numId w:val="0"/>
        </w:numPr>
        <w:ind w:left="3240" w:hanging="360"/>
      </w:pPr>
      <w:r>
        <w:rPr>
          <w:noProof/>
        </w:rPr>
        <w:drawing>
          <wp:inline distT="0" distB="0" distL="0" distR="0" wp14:anchorId="0434E71A" wp14:editId="227BB99A">
            <wp:extent cx="4171950" cy="3436510"/>
            <wp:effectExtent l="0" t="0" r="0" b="0"/>
            <wp:docPr id="1279503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00" cy="344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C20B" w14:textId="77777777" w:rsidR="00046661" w:rsidRDefault="00046661" w:rsidP="00D96715">
      <w:pPr>
        <w:pStyle w:val="ListNumber"/>
        <w:numPr>
          <w:ilvl w:val="0"/>
          <w:numId w:val="0"/>
        </w:numPr>
        <w:ind w:left="3240" w:hanging="360"/>
      </w:pPr>
    </w:p>
    <w:p w14:paraId="4D97C5C6" w14:textId="2B4E72B4" w:rsidR="00A4678F" w:rsidRDefault="00120D16" w:rsidP="00D96715">
      <w:pPr>
        <w:pStyle w:val="ListNumber"/>
        <w:numPr>
          <w:ilvl w:val="2"/>
          <w:numId w:val="3"/>
        </w:numPr>
      </w:pPr>
      <w:r>
        <w:lastRenderedPageBreak/>
        <w:t>Example:</w:t>
      </w:r>
      <w:r>
        <w:rPr>
          <w:noProof/>
        </w:rPr>
        <w:drawing>
          <wp:inline distT="0" distB="0" distL="0" distR="0" wp14:anchorId="34CD4997" wp14:editId="3C72C660">
            <wp:extent cx="5385682" cy="2299757"/>
            <wp:effectExtent l="0" t="0" r="5715" b="5715"/>
            <wp:docPr id="731587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04" cy="230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C1A5" w14:textId="77777777" w:rsidR="00A4678F" w:rsidRDefault="00A4678F" w:rsidP="00A4678F">
      <w:pPr>
        <w:pStyle w:val="ListNumber"/>
        <w:numPr>
          <w:ilvl w:val="0"/>
          <w:numId w:val="0"/>
        </w:numPr>
        <w:ind w:left="792" w:hanging="360"/>
      </w:pPr>
    </w:p>
    <w:p w14:paraId="4BEA7D0F" w14:textId="77777777" w:rsidR="00A4678F" w:rsidRDefault="00A4678F" w:rsidP="00A4678F">
      <w:pPr>
        <w:pStyle w:val="ListNumber"/>
        <w:numPr>
          <w:ilvl w:val="0"/>
          <w:numId w:val="0"/>
        </w:numPr>
        <w:ind w:left="792" w:hanging="360"/>
      </w:pPr>
    </w:p>
    <w:p w14:paraId="5C221A2D" w14:textId="36F4917A" w:rsidR="00CD50E1" w:rsidRDefault="00CD50E1" w:rsidP="00CD50E1">
      <w:pPr>
        <w:pStyle w:val="ListNumber"/>
      </w:pPr>
      <w:r>
        <w:t>Login Page:</w:t>
      </w:r>
    </w:p>
    <w:p w14:paraId="767EA0B6" w14:textId="61C11D91" w:rsidR="00CD50E1" w:rsidRDefault="00120D16" w:rsidP="00120D16">
      <w:pPr>
        <w:pStyle w:val="ListNumber"/>
        <w:numPr>
          <w:ilvl w:val="0"/>
          <w:numId w:val="0"/>
        </w:numPr>
        <w:ind w:left="1512"/>
      </w:pPr>
      <w:r w:rsidRPr="00120D16">
        <w:drawing>
          <wp:inline distT="0" distB="0" distL="0" distR="0" wp14:anchorId="489839B0" wp14:editId="64261BA3">
            <wp:extent cx="5332020" cy="2632400"/>
            <wp:effectExtent l="0" t="0" r="2540" b="0"/>
            <wp:docPr id="158004290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42900" name="Picture 1" descr="A screenshot of a login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867" cy="26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E46A" w14:textId="022ED63C" w:rsidR="00A4678F" w:rsidRDefault="00120D16" w:rsidP="00120D16">
      <w:pPr>
        <w:pStyle w:val="ListNumber"/>
      </w:pPr>
      <w:bookmarkStart w:id="1" w:name="_Toc522551271"/>
      <w:bookmarkStart w:id="2" w:name="_Toc522551309"/>
      <w:bookmarkStart w:id="3" w:name="_Toc522551958"/>
      <w:r>
        <w:lastRenderedPageBreak/>
        <w:t>Get Started Page:</w:t>
      </w:r>
      <w:r w:rsidRPr="00120D16">
        <w:rPr>
          <w:noProof/>
        </w:rPr>
        <w:t xml:space="preserve"> </w:t>
      </w:r>
      <w:r w:rsidRPr="00120D16">
        <w:drawing>
          <wp:inline distT="0" distB="0" distL="0" distR="0" wp14:anchorId="3E8A5944" wp14:editId="6AFC533E">
            <wp:extent cx="5351377" cy="2695699"/>
            <wp:effectExtent l="0" t="0" r="1905" b="9525"/>
            <wp:docPr id="8847278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27833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0682" cy="27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05D1" w14:textId="77777777" w:rsidR="00120D16" w:rsidRDefault="00120D16" w:rsidP="00120D16">
      <w:pPr>
        <w:pStyle w:val="ListNumber"/>
        <w:numPr>
          <w:ilvl w:val="0"/>
          <w:numId w:val="0"/>
        </w:numPr>
        <w:ind w:left="792"/>
      </w:pPr>
    </w:p>
    <w:p w14:paraId="0CE49620" w14:textId="67C9026B" w:rsidR="00A4678F" w:rsidRDefault="006C206F" w:rsidP="006C206F">
      <w:pPr>
        <w:pStyle w:val="ListNumber"/>
      </w:pPr>
      <w:r>
        <w:t>Home Page:</w:t>
      </w:r>
    </w:p>
    <w:p w14:paraId="06F7F772" w14:textId="0CBB46BC" w:rsidR="00A40F5F" w:rsidRDefault="00A40F5F" w:rsidP="00A40F5F">
      <w:pPr>
        <w:pStyle w:val="ListParagraph"/>
      </w:pPr>
      <w:r w:rsidRPr="00A40F5F">
        <w:drawing>
          <wp:inline distT="0" distB="0" distL="0" distR="0" wp14:anchorId="0795410A" wp14:editId="165DEF38">
            <wp:extent cx="5943600" cy="2906395"/>
            <wp:effectExtent l="0" t="0" r="0" b="8255"/>
            <wp:docPr id="1410003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032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5FC2" w14:textId="77777777" w:rsidR="00A40F5F" w:rsidRDefault="00A40F5F" w:rsidP="00A40F5F">
      <w:pPr>
        <w:pStyle w:val="ListParagraph"/>
      </w:pPr>
    </w:p>
    <w:p w14:paraId="64D54EF3" w14:textId="77777777" w:rsidR="00A40F5F" w:rsidRDefault="00A40F5F" w:rsidP="00A40F5F">
      <w:pPr>
        <w:pStyle w:val="ListParagraph"/>
      </w:pPr>
    </w:p>
    <w:p w14:paraId="27C5788B" w14:textId="77777777" w:rsidR="00A40F5F" w:rsidRDefault="00A40F5F" w:rsidP="00A40F5F">
      <w:pPr>
        <w:pStyle w:val="ListParagraph"/>
      </w:pPr>
    </w:p>
    <w:p w14:paraId="7C7D8015" w14:textId="77777777" w:rsidR="00A40F5F" w:rsidRDefault="00A40F5F" w:rsidP="00A40F5F">
      <w:pPr>
        <w:pStyle w:val="ListParagraph"/>
      </w:pPr>
    </w:p>
    <w:p w14:paraId="029B277B" w14:textId="77777777" w:rsidR="00A40F5F" w:rsidRDefault="00A40F5F" w:rsidP="00A40F5F">
      <w:pPr>
        <w:pStyle w:val="ListParagraph"/>
      </w:pPr>
    </w:p>
    <w:p w14:paraId="469D5D77" w14:textId="77777777" w:rsidR="00A40F5F" w:rsidRDefault="00A40F5F" w:rsidP="00A40F5F">
      <w:pPr>
        <w:pStyle w:val="ListParagraph"/>
      </w:pPr>
    </w:p>
    <w:p w14:paraId="02CE1A17" w14:textId="77777777" w:rsidR="00A40F5F" w:rsidRDefault="00A40F5F" w:rsidP="00A40F5F">
      <w:pPr>
        <w:pStyle w:val="ListParagraph"/>
      </w:pPr>
    </w:p>
    <w:p w14:paraId="176A451E" w14:textId="43D24037" w:rsidR="00A40F5F" w:rsidRDefault="00A40F5F" w:rsidP="00A40F5F">
      <w:pPr>
        <w:pStyle w:val="ListParagraph"/>
      </w:pPr>
      <w:r>
        <w:lastRenderedPageBreak/>
        <w:t>3 dots Modal-</w:t>
      </w:r>
    </w:p>
    <w:p w14:paraId="50B256A2" w14:textId="6642B277" w:rsidR="00A40F5F" w:rsidRDefault="00A40F5F" w:rsidP="00A40F5F">
      <w:pPr>
        <w:pStyle w:val="ListParagraph"/>
      </w:pPr>
      <w:r>
        <w:rPr>
          <w:noProof/>
        </w:rPr>
        <w:drawing>
          <wp:inline distT="0" distB="0" distL="0" distR="0" wp14:anchorId="1974A35D" wp14:editId="53CADE01">
            <wp:extent cx="2456597" cy="1275109"/>
            <wp:effectExtent l="0" t="0" r="1270" b="1270"/>
            <wp:docPr id="1055904403" name="Picture 6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4403" name="Picture 6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036" cy="128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B024" w14:textId="46AD1530" w:rsidR="00A40F5F" w:rsidRDefault="00A40F5F" w:rsidP="00A40F5F">
      <w:pPr>
        <w:pStyle w:val="ListParagraph"/>
      </w:pPr>
      <w:r>
        <w:t>Edit Modal-</w:t>
      </w:r>
    </w:p>
    <w:p w14:paraId="5A6288BE" w14:textId="77777777" w:rsidR="00A40F5F" w:rsidRDefault="00A40F5F" w:rsidP="00A40F5F">
      <w:pPr>
        <w:pStyle w:val="ListParagraph"/>
      </w:pPr>
    </w:p>
    <w:p w14:paraId="4B046C3B" w14:textId="31AEB9FB" w:rsidR="00A40F5F" w:rsidRDefault="00F1050B" w:rsidP="00A40F5F">
      <w:pPr>
        <w:pStyle w:val="ListParagraph"/>
      </w:pPr>
      <w:r w:rsidRPr="00F1050B">
        <w:drawing>
          <wp:inline distT="0" distB="0" distL="0" distR="0" wp14:anchorId="17219FBD" wp14:editId="2CA33584">
            <wp:extent cx="4239217" cy="4610743"/>
            <wp:effectExtent l="0" t="0" r="9525" b="0"/>
            <wp:docPr id="1432911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1109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10F3" w14:textId="791CBD25" w:rsidR="00F1050B" w:rsidRDefault="00F1050B" w:rsidP="00A40F5F">
      <w:pPr>
        <w:pStyle w:val="ListParagraph"/>
      </w:pPr>
      <w:r>
        <w:tab/>
        <w:t>Assigned To: Should contain a field, with a + to add further fields, and – besides each field to delete it.</w:t>
      </w:r>
    </w:p>
    <w:p w14:paraId="0407CAD5" w14:textId="6CDD761E" w:rsidR="00F1050B" w:rsidRDefault="00F1050B" w:rsidP="00A40F5F">
      <w:pPr>
        <w:pStyle w:val="ListParagraph"/>
      </w:pPr>
      <w:r>
        <w:tab/>
        <w:t>Completed Tasks: Should contain points</w:t>
      </w:r>
      <w:r w:rsidR="00D644CF">
        <w:t xml:space="preserve"> with radio buttons-</w:t>
      </w:r>
    </w:p>
    <w:p w14:paraId="6AFA6C17" w14:textId="0B6E1568" w:rsidR="00D644CF" w:rsidRDefault="00D644CF" w:rsidP="00A40F5F">
      <w:pPr>
        <w:pStyle w:val="ListParagraph"/>
      </w:pPr>
      <w:r>
        <w:tab/>
      </w:r>
      <w:r>
        <w:tab/>
        <w:t>*Moved From Active Tasks list when the radio button is clicked.</w:t>
      </w:r>
    </w:p>
    <w:p w14:paraId="0FE965C0" w14:textId="148AD414" w:rsidR="00D644CF" w:rsidRDefault="00D644CF" w:rsidP="00A40F5F">
      <w:pPr>
        <w:pStyle w:val="ListParagraph"/>
      </w:pPr>
      <w:r>
        <w:tab/>
      </w:r>
      <w:r>
        <w:tab/>
        <w:t>*</w:t>
      </w:r>
      <w:r w:rsidR="00FC131E">
        <w:t>New created Tasks, that were already completed when the new project is being created.</w:t>
      </w:r>
    </w:p>
    <w:p w14:paraId="7CDCF31E" w14:textId="728FC946" w:rsidR="00FC131E" w:rsidRDefault="00FC131E" w:rsidP="00A40F5F">
      <w:pPr>
        <w:pStyle w:val="ListParagraph"/>
      </w:pPr>
      <w:r>
        <w:tab/>
        <w:t>Active Tasks: Should contain points with radio buttons.</w:t>
      </w:r>
    </w:p>
    <w:p w14:paraId="0D78E051" w14:textId="2D5BFDEB" w:rsidR="005F1CC2" w:rsidRDefault="00F1050B" w:rsidP="00AF4F52">
      <w:pPr>
        <w:pStyle w:val="ListParagraph"/>
      </w:pPr>
      <w:r>
        <w:tab/>
      </w:r>
    </w:p>
    <w:p w14:paraId="5BB05337" w14:textId="77777777" w:rsidR="00A40F5F" w:rsidRDefault="00A40F5F" w:rsidP="00A40F5F">
      <w:pPr>
        <w:pStyle w:val="ListParagraph"/>
      </w:pPr>
    </w:p>
    <w:p w14:paraId="2DA4B2E9" w14:textId="3B0C233B" w:rsidR="00A40F5F" w:rsidRDefault="00A40F5F" w:rsidP="00A40F5F">
      <w:pPr>
        <w:pStyle w:val="ListParagraph"/>
      </w:pPr>
      <w:r>
        <w:t>Delete Modal-</w:t>
      </w:r>
    </w:p>
    <w:p w14:paraId="6AF7CD0A" w14:textId="06FCC1BB" w:rsidR="00A40F5F" w:rsidRDefault="00A40F5F" w:rsidP="00A40F5F">
      <w:pPr>
        <w:pStyle w:val="ListParagraph"/>
      </w:pPr>
      <w:r>
        <w:rPr>
          <w:noProof/>
        </w:rPr>
        <w:drawing>
          <wp:inline distT="0" distB="0" distL="0" distR="0" wp14:anchorId="55D90FF1" wp14:editId="41C11D83">
            <wp:extent cx="2484906" cy="3091218"/>
            <wp:effectExtent l="0" t="0" r="0" b="0"/>
            <wp:docPr id="1404795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915" cy="310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1EF8" w14:textId="77777777" w:rsidR="00A40F5F" w:rsidRDefault="00A40F5F" w:rsidP="00A40F5F">
      <w:pPr>
        <w:pStyle w:val="ListParagraph"/>
      </w:pPr>
    </w:p>
    <w:p w14:paraId="1B2B545B" w14:textId="30930873" w:rsidR="00A40F5F" w:rsidRDefault="00A40F5F" w:rsidP="00A40F5F">
      <w:pPr>
        <w:pStyle w:val="ListNumber"/>
      </w:pPr>
      <w:r>
        <w:t>My Work Page:</w:t>
      </w:r>
      <w:r w:rsidRPr="00A40F5F">
        <w:rPr>
          <w:noProof/>
        </w:rPr>
        <w:t xml:space="preserve"> </w:t>
      </w:r>
      <w:r w:rsidRPr="00A40F5F">
        <w:drawing>
          <wp:inline distT="0" distB="0" distL="0" distR="0" wp14:anchorId="57C4CEDC" wp14:editId="524CDE15">
            <wp:extent cx="5943600" cy="3127375"/>
            <wp:effectExtent l="0" t="0" r="0" b="0"/>
            <wp:docPr id="328880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805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C79E" w14:textId="77777777" w:rsidR="00A40F5F" w:rsidRDefault="00A40F5F" w:rsidP="00A40F5F">
      <w:pPr>
        <w:pStyle w:val="ListParagraph"/>
      </w:pPr>
    </w:p>
    <w:bookmarkEnd w:id="1"/>
    <w:bookmarkEnd w:id="2"/>
    <w:bookmarkEnd w:id="3"/>
    <w:p w14:paraId="5C999103" w14:textId="50DCCF0F" w:rsidR="00A40F5F" w:rsidRDefault="00A40F5F" w:rsidP="00A40F5F">
      <w:pPr>
        <w:pStyle w:val="ListNumber"/>
        <w:numPr>
          <w:ilvl w:val="0"/>
          <w:numId w:val="0"/>
        </w:numPr>
        <w:ind w:left="792"/>
      </w:pPr>
    </w:p>
    <w:sectPr w:rsidR="00A40F5F">
      <w:footerReference w:type="default" r:id="rId26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0C9F9B" w14:textId="77777777" w:rsidR="00114178" w:rsidRDefault="00114178">
      <w:pPr>
        <w:spacing w:line="240" w:lineRule="auto"/>
      </w:pPr>
      <w:r>
        <w:separator/>
      </w:r>
    </w:p>
  </w:endnote>
  <w:endnote w:type="continuationSeparator" w:id="0">
    <w:p w14:paraId="20825B2C" w14:textId="77777777" w:rsidR="00114178" w:rsidRDefault="00114178">
      <w:pPr>
        <w:spacing w:line="240" w:lineRule="auto"/>
      </w:pPr>
      <w:r>
        <w:continuationSeparator/>
      </w:r>
    </w:p>
  </w:endnote>
  <w:endnote w:type="continuationNotice" w:id="1">
    <w:p w14:paraId="7A99A6B2" w14:textId="77777777" w:rsidR="00114178" w:rsidRDefault="0011417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2186409"/>
      <w:docPartObj>
        <w:docPartGallery w:val="Page Numbers (Bottom of Page)"/>
        <w:docPartUnique/>
      </w:docPartObj>
    </w:sdtPr>
    <w:sdtContent>
      <w:p w14:paraId="7BC8990F" w14:textId="77777777" w:rsidR="005C6D45" w:rsidRDefault="002F25A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9A4BD0C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071BE7" w14:textId="77777777" w:rsidR="00114178" w:rsidRDefault="00114178">
      <w:pPr>
        <w:spacing w:line="240" w:lineRule="auto"/>
      </w:pPr>
      <w:r>
        <w:separator/>
      </w:r>
    </w:p>
  </w:footnote>
  <w:footnote w:type="continuationSeparator" w:id="0">
    <w:p w14:paraId="4380DC09" w14:textId="77777777" w:rsidR="00114178" w:rsidRDefault="00114178">
      <w:pPr>
        <w:spacing w:line="240" w:lineRule="auto"/>
      </w:pPr>
      <w:r>
        <w:continuationSeparator/>
      </w:r>
    </w:p>
  </w:footnote>
  <w:footnote w:type="continuationNotice" w:id="1">
    <w:p w14:paraId="4F33C010" w14:textId="77777777" w:rsidR="00114178" w:rsidRDefault="00114178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FA2F8F"/>
    <w:multiLevelType w:val="hybridMultilevel"/>
    <w:tmpl w:val="80CA5BA2"/>
    <w:lvl w:ilvl="0" w:tplc="40090019">
      <w:start w:val="1"/>
      <w:numFmt w:val="lowerLetter"/>
      <w:lvlText w:val="%1."/>
      <w:lvlJc w:val="left"/>
      <w:pPr>
        <w:ind w:left="1152" w:hanging="360"/>
      </w:pPr>
    </w:lvl>
    <w:lvl w:ilvl="1" w:tplc="40090019" w:tentative="1">
      <w:start w:val="1"/>
      <w:numFmt w:val="lowerLetter"/>
      <w:lvlText w:val="%2."/>
      <w:lvlJc w:val="left"/>
      <w:pPr>
        <w:ind w:left="1872" w:hanging="360"/>
      </w:pPr>
    </w:lvl>
    <w:lvl w:ilvl="2" w:tplc="4009001B" w:tentative="1">
      <w:start w:val="1"/>
      <w:numFmt w:val="lowerRoman"/>
      <w:lvlText w:val="%3."/>
      <w:lvlJc w:val="right"/>
      <w:pPr>
        <w:ind w:left="2592" w:hanging="180"/>
      </w:pPr>
    </w:lvl>
    <w:lvl w:ilvl="3" w:tplc="4009000F" w:tentative="1">
      <w:start w:val="1"/>
      <w:numFmt w:val="decimal"/>
      <w:lvlText w:val="%4."/>
      <w:lvlJc w:val="left"/>
      <w:pPr>
        <w:ind w:left="3312" w:hanging="360"/>
      </w:pPr>
    </w:lvl>
    <w:lvl w:ilvl="4" w:tplc="40090019" w:tentative="1">
      <w:start w:val="1"/>
      <w:numFmt w:val="lowerLetter"/>
      <w:lvlText w:val="%5."/>
      <w:lvlJc w:val="left"/>
      <w:pPr>
        <w:ind w:left="4032" w:hanging="360"/>
      </w:pPr>
    </w:lvl>
    <w:lvl w:ilvl="5" w:tplc="4009001B" w:tentative="1">
      <w:start w:val="1"/>
      <w:numFmt w:val="lowerRoman"/>
      <w:lvlText w:val="%6."/>
      <w:lvlJc w:val="right"/>
      <w:pPr>
        <w:ind w:left="4752" w:hanging="180"/>
      </w:pPr>
    </w:lvl>
    <w:lvl w:ilvl="6" w:tplc="4009000F" w:tentative="1">
      <w:start w:val="1"/>
      <w:numFmt w:val="decimal"/>
      <w:lvlText w:val="%7."/>
      <w:lvlJc w:val="left"/>
      <w:pPr>
        <w:ind w:left="5472" w:hanging="360"/>
      </w:pPr>
    </w:lvl>
    <w:lvl w:ilvl="7" w:tplc="40090019" w:tentative="1">
      <w:start w:val="1"/>
      <w:numFmt w:val="lowerLetter"/>
      <w:lvlText w:val="%8."/>
      <w:lvlJc w:val="left"/>
      <w:pPr>
        <w:ind w:left="6192" w:hanging="360"/>
      </w:pPr>
    </w:lvl>
    <w:lvl w:ilvl="8" w:tplc="4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2" w15:restartNumberingAfterBreak="0">
    <w:nsid w:val="316829C8"/>
    <w:multiLevelType w:val="hybridMultilevel"/>
    <w:tmpl w:val="609820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8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0659908">
    <w:abstractNumId w:val="17"/>
  </w:num>
  <w:num w:numId="2" w16cid:durableId="219635014">
    <w:abstractNumId w:val="17"/>
    <w:lvlOverride w:ilvl="0">
      <w:startOverride w:val="1"/>
    </w:lvlOverride>
  </w:num>
  <w:num w:numId="3" w16cid:durableId="1298606677">
    <w:abstractNumId w:val="17"/>
  </w:num>
  <w:num w:numId="4" w16cid:durableId="1570387938">
    <w:abstractNumId w:val="17"/>
    <w:lvlOverride w:ilvl="0">
      <w:startOverride w:val="1"/>
    </w:lvlOverride>
  </w:num>
  <w:num w:numId="5" w16cid:durableId="2020741342">
    <w:abstractNumId w:val="8"/>
  </w:num>
  <w:num w:numId="6" w16cid:durableId="156924883">
    <w:abstractNumId w:val="17"/>
    <w:lvlOverride w:ilvl="0">
      <w:startOverride w:val="1"/>
    </w:lvlOverride>
  </w:num>
  <w:num w:numId="7" w16cid:durableId="97433340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42862235">
    <w:abstractNumId w:val="10"/>
  </w:num>
  <w:num w:numId="9" w16cid:durableId="142927678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9073518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25399523">
    <w:abstractNumId w:val="7"/>
  </w:num>
  <w:num w:numId="12" w16cid:durableId="718018160">
    <w:abstractNumId w:val="6"/>
  </w:num>
  <w:num w:numId="13" w16cid:durableId="2118984475">
    <w:abstractNumId w:val="5"/>
  </w:num>
  <w:num w:numId="14" w16cid:durableId="280650812">
    <w:abstractNumId w:val="4"/>
  </w:num>
  <w:num w:numId="15" w16cid:durableId="1145509330">
    <w:abstractNumId w:val="3"/>
  </w:num>
  <w:num w:numId="16" w16cid:durableId="1854805467">
    <w:abstractNumId w:val="2"/>
  </w:num>
  <w:num w:numId="17" w16cid:durableId="1917547808">
    <w:abstractNumId w:val="1"/>
  </w:num>
  <w:num w:numId="18" w16cid:durableId="2317975">
    <w:abstractNumId w:val="0"/>
  </w:num>
  <w:num w:numId="19" w16cid:durableId="1486583014">
    <w:abstractNumId w:val="18"/>
  </w:num>
  <w:num w:numId="20" w16cid:durableId="758135896">
    <w:abstractNumId w:val="9"/>
  </w:num>
  <w:num w:numId="21" w16cid:durableId="1389496966">
    <w:abstractNumId w:val="16"/>
  </w:num>
  <w:num w:numId="22" w16cid:durableId="262887391">
    <w:abstractNumId w:val="15"/>
  </w:num>
  <w:num w:numId="23" w16cid:durableId="2081362319">
    <w:abstractNumId w:val="14"/>
  </w:num>
  <w:num w:numId="24" w16cid:durableId="2117795984">
    <w:abstractNumId w:val="13"/>
  </w:num>
  <w:num w:numId="25" w16cid:durableId="8724279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6701627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1257984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057423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2515757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570585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0189525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2974206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100025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50429650">
    <w:abstractNumId w:val="12"/>
  </w:num>
  <w:num w:numId="35" w16cid:durableId="187211265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78F"/>
    <w:rsid w:val="00016748"/>
    <w:rsid w:val="00046661"/>
    <w:rsid w:val="0006567E"/>
    <w:rsid w:val="000760DB"/>
    <w:rsid w:val="00090232"/>
    <w:rsid w:val="000F00E7"/>
    <w:rsid w:val="00114178"/>
    <w:rsid w:val="00120D16"/>
    <w:rsid w:val="0014395B"/>
    <w:rsid w:val="0016766E"/>
    <w:rsid w:val="00170063"/>
    <w:rsid w:val="00175643"/>
    <w:rsid w:val="001B2338"/>
    <w:rsid w:val="002061A9"/>
    <w:rsid w:val="002151C3"/>
    <w:rsid w:val="00217B64"/>
    <w:rsid w:val="00235579"/>
    <w:rsid w:val="00257FAA"/>
    <w:rsid w:val="00263938"/>
    <w:rsid w:val="002E78EB"/>
    <w:rsid w:val="002F25A8"/>
    <w:rsid w:val="003407A9"/>
    <w:rsid w:val="00340DC9"/>
    <w:rsid w:val="00350BD5"/>
    <w:rsid w:val="00395A27"/>
    <w:rsid w:val="00444F02"/>
    <w:rsid w:val="00490CC6"/>
    <w:rsid w:val="004F05F9"/>
    <w:rsid w:val="005509B2"/>
    <w:rsid w:val="005556DB"/>
    <w:rsid w:val="00561EB6"/>
    <w:rsid w:val="00593485"/>
    <w:rsid w:val="005A4A71"/>
    <w:rsid w:val="005C6D45"/>
    <w:rsid w:val="005D58F7"/>
    <w:rsid w:val="005F1CC2"/>
    <w:rsid w:val="00617D63"/>
    <w:rsid w:val="00643D1A"/>
    <w:rsid w:val="00674588"/>
    <w:rsid w:val="006A7B57"/>
    <w:rsid w:val="006C206F"/>
    <w:rsid w:val="006D44C5"/>
    <w:rsid w:val="00713672"/>
    <w:rsid w:val="0073562D"/>
    <w:rsid w:val="007B07DE"/>
    <w:rsid w:val="008270A2"/>
    <w:rsid w:val="00853F77"/>
    <w:rsid w:val="00885CE1"/>
    <w:rsid w:val="008907FF"/>
    <w:rsid w:val="008B696C"/>
    <w:rsid w:val="008B6BEE"/>
    <w:rsid w:val="008F78D7"/>
    <w:rsid w:val="009200C1"/>
    <w:rsid w:val="00980085"/>
    <w:rsid w:val="00997127"/>
    <w:rsid w:val="009C3B20"/>
    <w:rsid w:val="009D216F"/>
    <w:rsid w:val="009D3248"/>
    <w:rsid w:val="00A40F5F"/>
    <w:rsid w:val="00A4678F"/>
    <w:rsid w:val="00A65E8A"/>
    <w:rsid w:val="00A87896"/>
    <w:rsid w:val="00AC1EE7"/>
    <w:rsid w:val="00AF4F52"/>
    <w:rsid w:val="00B650C6"/>
    <w:rsid w:val="00BA63C2"/>
    <w:rsid w:val="00BB48A8"/>
    <w:rsid w:val="00BC6939"/>
    <w:rsid w:val="00BE1875"/>
    <w:rsid w:val="00BE45C8"/>
    <w:rsid w:val="00BF2331"/>
    <w:rsid w:val="00BF7463"/>
    <w:rsid w:val="00C30889"/>
    <w:rsid w:val="00C90A2E"/>
    <w:rsid w:val="00CC5861"/>
    <w:rsid w:val="00CD50E1"/>
    <w:rsid w:val="00CF0F39"/>
    <w:rsid w:val="00D30B81"/>
    <w:rsid w:val="00D3649E"/>
    <w:rsid w:val="00D644CF"/>
    <w:rsid w:val="00D65327"/>
    <w:rsid w:val="00D96715"/>
    <w:rsid w:val="00DF0FDA"/>
    <w:rsid w:val="00E142DA"/>
    <w:rsid w:val="00E16F51"/>
    <w:rsid w:val="00E302E6"/>
    <w:rsid w:val="00EB0B6E"/>
    <w:rsid w:val="00EE70C1"/>
    <w:rsid w:val="00F1050B"/>
    <w:rsid w:val="00F169E1"/>
    <w:rsid w:val="00F47E17"/>
    <w:rsid w:val="00F77B79"/>
    <w:rsid w:val="00F866A8"/>
    <w:rsid w:val="00FB35C9"/>
    <w:rsid w:val="00FB5B59"/>
    <w:rsid w:val="00FC131E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9EC1AC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onday.com/?utm_medium=cpc&amp;utm_source=bingbrand&amp;utm_campaign=us-en-prm-workos-work_mgmt-brand-e-search-desktop-core-bing&amp;utm_adgroup=monday.com&amp;utm_content=monday.com&amp;utm_keyword=monday.com&amp;utm_match_type=e&amp;utm_bid_match_type=be&amp;utm_vertical=o&amp;cluster=&amp;subcluster=&amp;msclkid=964ba3451639139d292bc52e092174cb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kas\AppData\Local\Microsoft\Office\16.0\DTS\en-IN%7bCD931298-45D4-456E-A3DC-87DD653A6A4D%7d\%7b4BDB35FF-1A90-4B2B-AA4F-2BE77AA985E8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E7373D-5DCA-4092-912F-7D030B4F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9EAA2E9E-4E47-497B-A79A-B397382D8E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78A3276-187E-405F-966A-BDA24FF7DC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5B1B51-5121-472B-BA9E-DC61343F5A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{4BDB35FF-1A90-4B2B-AA4F-2BE77AA985E8}tf45325165_win32</Template>
  <TotalTime>0</TotalTime>
  <Pages>8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2024-06-13T17:00:00Z</dcterms:created>
  <dcterms:modified xsi:type="dcterms:W3CDTF">2024-06-14T05:34:00Z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